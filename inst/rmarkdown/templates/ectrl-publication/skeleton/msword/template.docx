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CD8" w:rsidRDefault="00A24CD8">
      <w:r>
        <w:br w:type="page"/>
      </w:r>
    </w:p>
    <w:p w:rsidR="0029057C" w:rsidRDefault="0029057C" w:rsidP="00A24CD8"/>
    <w:p w:rsidR="00D40D62" w:rsidRDefault="00D40D62" w:rsidP="007C06DB">
      <w:pPr>
        <w:pStyle w:val="Heading1"/>
        <w:sectPr w:rsidR="00D40D62" w:rsidSect="00A24CD8">
          <w:headerReference w:type="first" r:id="rId6"/>
          <w:footerReference w:type="first" r:id="rId7"/>
          <w:pgSz w:w="11900" w:h="16840"/>
          <w:pgMar w:top="1440" w:right="1440" w:bottom="1440" w:left="1134" w:header="709" w:footer="709" w:gutter="0"/>
          <w:cols w:space="708"/>
          <w:titlePg/>
          <w:docGrid w:linePitch="360"/>
        </w:sectPr>
      </w:pPr>
      <w:bookmarkStart w:id="0" w:name="_GoBack"/>
      <w:bookmarkEnd w:id="0"/>
    </w:p>
    <w:p w:rsidR="00A24CD8" w:rsidRPr="00A24CD8" w:rsidRDefault="00A24CD8" w:rsidP="00A24CD8"/>
    <w:sectPr w:rsidR="00A24CD8" w:rsidRPr="00A24CD8" w:rsidSect="00A24CD8">
      <w:headerReference w:type="first" r:id="rId8"/>
      <w:pgSz w:w="11900" w:h="16840"/>
      <w:pgMar w:top="1440" w:right="1440" w:bottom="1440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06DB" w:rsidRDefault="007C06DB" w:rsidP="00E53219">
      <w:r>
        <w:separator/>
      </w:r>
    </w:p>
  </w:endnote>
  <w:endnote w:type="continuationSeparator" w:id="0">
    <w:p w:rsidR="007C06DB" w:rsidRDefault="007C06DB" w:rsidP="00E53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CD8" w:rsidRDefault="00A24CD8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17D0718" wp14:editId="6486202C">
              <wp:simplePos x="0" y="0"/>
              <wp:positionH relativeFrom="margin">
                <wp:align>left</wp:align>
              </wp:positionH>
              <wp:positionV relativeFrom="paragraph">
                <wp:posOffset>-2068830</wp:posOffset>
              </wp:positionV>
              <wp:extent cx="3200400" cy="10296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0400" cy="1029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D4087" w:rsidRDefault="00FD4087" w:rsidP="00A20D78">
                          <w:pPr>
                            <w:pStyle w:val="EditionnumberdateRobotoRegular9ptStylesforCovers"/>
                          </w:pPr>
                          <w:proofErr w:type="spellStart"/>
                          <w:r>
                            <w:t>Roboto</w:t>
                          </w:r>
                          <w:proofErr w:type="spellEnd"/>
                          <w:r>
                            <w:t xml:space="preserve"> regular 9pt</w:t>
                          </w:r>
                        </w:p>
                        <w:p w:rsidR="00A20D78" w:rsidRDefault="00A20D78" w:rsidP="00A20D78">
                          <w:pPr>
                            <w:pStyle w:val="EditionnumberdateRobotoRegular9ptStylesforCovers"/>
                          </w:pPr>
                          <w:r>
                            <w:t xml:space="preserve">Edition number: </w:t>
                          </w:r>
                        </w:p>
                        <w:p w:rsidR="00A20D78" w:rsidRDefault="00A20D78" w:rsidP="00A20D78">
                          <w:pPr>
                            <w:pStyle w:val="EditionnumberdateRobotoRegular9ptStylesforCovers"/>
                            <w:rPr>
                              <w:color w:val="FFFFFF" w:themeColor="background1"/>
                            </w:rPr>
                          </w:pPr>
                          <w:r>
                            <w:t>Edition validity date:</w:t>
                          </w:r>
                          <w:r w:rsidRPr="00CA764B">
                            <w:rPr>
                              <w:color w:val="FFFFFF" w:themeColor="background1"/>
                            </w:rPr>
                            <w:t xml:space="preserve"> </w:t>
                          </w:r>
                        </w:p>
                        <w:p w:rsidR="00A20D78" w:rsidRDefault="00A20D78" w:rsidP="00A20D78">
                          <w:pPr>
                            <w:pStyle w:val="EditionnumberdateRobotoRegular9ptStylesforCovers"/>
                          </w:pPr>
                          <w:r>
                            <w:t>Document reference:</w:t>
                          </w:r>
                        </w:p>
                        <w:p w:rsidR="00A24CD8" w:rsidRPr="00A20D78" w:rsidRDefault="00A24CD8" w:rsidP="00A20D78">
                          <w:pPr>
                            <w:pStyle w:val="EditionnumberdateRobotoRegular9ptStylesforCovers"/>
                          </w:pPr>
                          <w:r w:rsidRPr="00A20D78">
                            <w:t>ISBN</w:t>
                          </w:r>
                          <w:r w:rsidR="00FD4087">
                            <w:t xml:space="preserve"> if required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7D071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0;margin-top:-162.9pt;width:252pt;height:81.0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" filled="f" stroked="f" strokeweight=".5pt">
              <v:textbox inset="0,,,0">
                <w:txbxContent>
                  <w:p w:rsidR="00FD4087" w:rsidRDefault="00FD4087" w:rsidP="00A20D78">
                    <w:pPr>
                      <w:pStyle w:val="EditionnumberdateRobotoRegular9ptStylesforCovers"/>
                    </w:pPr>
                    <w:proofErr w:type="spellStart"/>
                    <w:r>
                      <w:t>Roboto</w:t>
                    </w:r>
                    <w:proofErr w:type="spellEnd"/>
                    <w:r>
                      <w:t xml:space="preserve"> regular 9pt</w:t>
                    </w:r>
                  </w:p>
                  <w:p w:rsidR="00A20D78" w:rsidRDefault="00A20D78" w:rsidP="00A20D78">
                    <w:pPr>
                      <w:pStyle w:val="EditionnumberdateRobotoRegular9ptStylesforCovers"/>
                    </w:pPr>
                    <w:r>
                      <w:t xml:space="preserve">Edition number: </w:t>
                    </w:r>
                  </w:p>
                  <w:p w:rsidR="00A20D78" w:rsidRDefault="00A20D78" w:rsidP="00A20D78">
                    <w:pPr>
                      <w:pStyle w:val="EditionnumberdateRobotoRegular9ptStylesforCovers"/>
                      <w:rPr>
                        <w:color w:val="FFFFFF" w:themeColor="background1"/>
                      </w:rPr>
                    </w:pPr>
                    <w:r>
                      <w:t>Edition validity date:</w:t>
                    </w:r>
                    <w:r w:rsidRPr="00CA764B">
                      <w:rPr>
                        <w:color w:val="FFFFFF" w:themeColor="background1"/>
                      </w:rPr>
                      <w:t xml:space="preserve"> </w:t>
                    </w:r>
                  </w:p>
                  <w:p w:rsidR="00A20D78" w:rsidRDefault="00A20D78" w:rsidP="00A20D78">
                    <w:pPr>
                      <w:pStyle w:val="EditionnumberdateRobotoRegular9ptStylesforCovers"/>
                    </w:pPr>
                    <w:r>
                      <w:t>Document reference:</w:t>
                    </w:r>
                  </w:p>
                  <w:p w:rsidR="00A24CD8" w:rsidRPr="00A20D78" w:rsidRDefault="00A24CD8" w:rsidP="00A20D78">
                    <w:pPr>
                      <w:pStyle w:val="EditionnumberdateRobotoRegular9ptStylesforCovers"/>
                    </w:pPr>
                    <w:r w:rsidRPr="00A20D78">
                      <w:t>ISBN</w:t>
                    </w:r>
                    <w:r w:rsidR="00FD4087">
                      <w:t xml:space="preserve"> if required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06DB" w:rsidRDefault="007C06DB" w:rsidP="00E53219">
      <w:r>
        <w:separator/>
      </w:r>
    </w:p>
  </w:footnote>
  <w:footnote w:type="continuationSeparator" w:id="0">
    <w:p w:rsidR="007C06DB" w:rsidRDefault="007C06DB" w:rsidP="00E532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CD8" w:rsidRDefault="00FD4087" w:rsidP="00A24CD8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5D54738" wp14:editId="3219F16F">
              <wp:simplePos x="0" y="0"/>
              <wp:positionH relativeFrom="margin">
                <wp:posOffset>-762</wp:posOffset>
              </wp:positionH>
              <wp:positionV relativeFrom="paragraph">
                <wp:posOffset>2167001</wp:posOffset>
              </wp:positionV>
              <wp:extent cx="6173470" cy="811911"/>
              <wp:effectExtent l="0" t="0" r="0" b="127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73470" cy="81191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A24CD8" w:rsidRDefault="00A24CD8" w:rsidP="00A24CD8">
                          <w:pPr>
                            <w:pStyle w:val="MainTitleRobotoMedium28ptStylesforCovers"/>
                          </w:pPr>
                          <w:r>
                            <w:t xml:space="preserve">EUROCONTROL </w:t>
                          </w:r>
                          <w:r w:rsidR="00FD4087">
                            <w:t>Guidelines</w:t>
                          </w:r>
                        </w:p>
                        <w:p w:rsidR="00FD4087" w:rsidRDefault="00FD4087" w:rsidP="00A24CD8">
                          <w:pPr>
                            <w:pStyle w:val="MainTitleRobotoMedium28ptStylesforCovers"/>
                          </w:pPr>
                          <w:proofErr w:type="spellStart"/>
                          <w:r>
                            <w:t>Roboto</w:t>
                          </w:r>
                          <w:proofErr w:type="spellEnd"/>
                          <w:r>
                            <w:t xml:space="preserve"> Medium 28pt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D5473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.05pt;margin-top:170.65pt;width:486.1pt;height:63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" filled="f" stroked="f" strokeweight=".5pt">
              <v:textbox inset="0,,,0">
                <w:txbxContent>
                  <w:p w:rsidR="00A24CD8" w:rsidRDefault="00A24CD8" w:rsidP="00A24CD8">
                    <w:pPr>
                      <w:pStyle w:val="MainTitleRobotoMedium28ptStylesforCovers"/>
                    </w:pPr>
                    <w:r>
                      <w:t xml:space="preserve">EUROCONTROL </w:t>
                    </w:r>
                    <w:r w:rsidR="00FD4087">
                      <w:t>Guidelines</w:t>
                    </w:r>
                  </w:p>
                  <w:p w:rsidR="00FD4087" w:rsidRDefault="00FD4087" w:rsidP="00A24CD8">
                    <w:pPr>
                      <w:pStyle w:val="MainTitleRobotoMedium28ptStylesforCovers"/>
                    </w:pPr>
                    <w:proofErr w:type="spellStart"/>
                    <w:r>
                      <w:t>Roboto</w:t>
                    </w:r>
                    <w:proofErr w:type="spellEnd"/>
                    <w:r>
                      <w:t xml:space="preserve"> Medium 28pt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64383" behindDoc="0" locked="0" layoutInCell="1" allowOverlap="1">
          <wp:simplePos x="0" y="0"/>
          <wp:positionH relativeFrom="page">
            <wp:posOffset>-107206</wp:posOffset>
          </wp:positionH>
          <wp:positionV relativeFrom="page">
            <wp:posOffset>0</wp:posOffset>
          </wp:positionV>
          <wp:extent cx="7794000" cy="10926000"/>
          <wp:effectExtent l="0" t="0" r="3810" b="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New design covers_Specification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4000" cy="1092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24CD8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211AEC5" wp14:editId="0B6AA8AA">
              <wp:simplePos x="0" y="0"/>
              <wp:positionH relativeFrom="margin">
                <wp:align>left</wp:align>
              </wp:positionH>
              <wp:positionV relativeFrom="page">
                <wp:posOffset>3780790</wp:posOffset>
              </wp:positionV>
              <wp:extent cx="48024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024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A24CD8" w:rsidRPr="00E53219" w:rsidRDefault="00A24CD8" w:rsidP="00A24CD8">
                          <w:pPr>
                            <w:pStyle w:val="SubtitleRobotoLight24ptWHITEStylesforCovers"/>
                            <w:rPr>
                              <w:color w:val="FFFFFF" w:themeColor="background1"/>
                            </w:rPr>
                          </w:pPr>
                          <w:r w:rsidRPr="00E53219">
                            <w:rPr>
                              <w:color w:val="FFFFFF" w:themeColor="background1"/>
                            </w:rPr>
                            <w:t xml:space="preserve">Subtitle </w:t>
                          </w:r>
                          <w:proofErr w:type="spellStart"/>
                          <w:r w:rsidRPr="00E53219">
                            <w:rPr>
                              <w:color w:val="FFFFFF" w:themeColor="background1"/>
                            </w:rPr>
                            <w:t>Roboto</w:t>
                          </w:r>
                          <w:proofErr w:type="spellEnd"/>
                          <w:r w:rsidRPr="00E53219">
                            <w:rPr>
                              <w:color w:val="FFFFFF" w:themeColor="background1"/>
                            </w:rPr>
                            <w:t xml:space="preserve"> Light 24pt</w:t>
                          </w:r>
                        </w:p>
                        <w:p w:rsidR="00A24CD8" w:rsidRPr="00E53219" w:rsidRDefault="00A24CD8" w:rsidP="00A24CD8">
                          <w:pPr>
                            <w:pStyle w:val="SubtitleRobotoLight24ptWHITEStylesforCovers"/>
                            <w:rPr>
                              <w:color w:val="FFFFFF" w:themeColor="background1"/>
                            </w:rPr>
                          </w:pPr>
                          <w:r w:rsidRPr="00E53219">
                            <w:rPr>
                              <w:color w:val="FFFFFF" w:themeColor="background1"/>
                            </w:rPr>
                            <w:t>Second line</w:t>
                          </w:r>
                        </w:p>
                        <w:p w:rsidR="00A24CD8" w:rsidRPr="00E53219" w:rsidRDefault="00A24CD8" w:rsidP="00A24CD8">
                          <w:pPr>
                            <w:pStyle w:val="Date-TimingRobotoMedium14ptWHITEStylesforCovers"/>
                            <w:rPr>
                              <w:color w:val="FFFFFF" w:themeColor="background1"/>
                            </w:rPr>
                          </w:pPr>
                        </w:p>
                        <w:p w:rsidR="00A24CD8" w:rsidRPr="00FD4087" w:rsidRDefault="00A24CD8" w:rsidP="00A24CD8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FD4087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Date, period or phase </w:t>
                          </w:r>
                          <w:proofErr w:type="spellStart"/>
                          <w:r w:rsidRPr="00FD4087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Roboto</w:t>
                          </w:r>
                          <w:proofErr w:type="spellEnd"/>
                          <w:r w:rsidRPr="00FD4087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Regular 14pt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5211AEC5" id="Text Box 3" o:spid="_x0000_s1027" type="#_x0000_t202" style="position:absolute;margin-left:0;margin-top:297.7pt;width:378.15pt;height:2in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" filled="f" stroked="f" strokeweight=".5pt">
              <v:textbox inset="0,0">
                <w:txbxContent>
                  <w:p w:rsidR="00A24CD8" w:rsidRPr="00E53219" w:rsidRDefault="00A24CD8" w:rsidP="00A24CD8">
                    <w:pPr>
                      <w:pStyle w:val="SubtitleRobotoLight24ptWHITEStylesforCovers"/>
                      <w:rPr>
                        <w:color w:val="FFFFFF" w:themeColor="background1"/>
                      </w:rPr>
                    </w:pPr>
                    <w:r w:rsidRPr="00E53219">
                      <w:rPr>
                        <w:color w:val="FFFFFF" w:themeColor="background1"/>
                      </w:rPr>
                      <w:t xml:space="preserve">Subtitle </w:t>
                    </w:r>
                    <w:proofErr w:type="spellStart"/>
                    <w:r w:rsidRPr="00E53219">
                      <w:rPr>
                        <w:color w:val="FFFFFF" w:themeColor="background1"/>
                      </w:rPr>
                      <w:t>Roboto</w:t>
                    </w:r>
                    <w:proofErr w:type="spellEnd"/>
                    <w:r w:rsidRPr="00E53219">
                      <w:rPr>
                        <w:color w:val="FFFFFF" w:themeColor="background1"/>
                      </w:rPr>
                      <w:t xml:space="preserve"> Light 24pt</w:t>
                    </w:r>
                  </w:p>
                  <w:p w:rsidR="00A24CD8" w:rsidRPr="00E53219" w:rsidRDefault="00A24CD8" w:rsidP="00A24CD8">
                    <w:pPr>
                      <w:pStyle w:val="SubtitleRobotoLight24ptWHITEStylesforCovers"/>
                      <w:rPr>
                        <w:color w:val="FFFFFF" w:themeColor="background1"/>
                      </w:rPr>
                    </w:pPr>
                    <w:r w:rsidRPr="00E53219">
                      <w:rPr>
                        <w:color w:val="FFFFFF" w:themeColor="background1"/>
                      </w:rPr>
                      <w:t>Second line</w:t>
                    </w:r>
                  </w:p>
                  <w:p w:rsidR="00A24CD8" w:rsidRPr="00E53219" w:rsidRDefault="00A24CD8" w:rsidP="00A24CD8">
                    <w:pPr>
                      <w:pStyle w:val="Date-TimingRobotoMedium14ptWHITEStylesforCovers"/>
                      <w:rPr>
                        <w:color w:val="FFFFFF" w:themeColor="background1"/>
                      </w:rPr>
                    </w:pPr>
                  </w:p>
                  <w:p w:rsidR="00A24CD8" w:rsidRPr="00FD4087" w:rsidRDefault="00A24CD8" w:rsidP="00A24CD8">
                    <w:pPr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FD4087">
                      <w:rPr>
                        <w:color w:val="FFFFFF" w:themeColor="background1"/>
                        <w:sz w:val="28"/>
                        <w:szCs w:val="28"/>
                      </w:rPr>
                      <w:t xml:space="preserve">Date, period or phase </w:t>
                    </w:r>
                    <w:proofErr w:type="spellStart"/>
                    <w:r w:rsidRPr="00FD4087">
                      <w:rPr>
                        <w:color w:val="FFFFFF" w:themeColor="background1"/>
                        <w:sz w:val="28"/>
                        <w:szCs w:val="28"/>
                      </w:rPr>
                      <w:t>Roboto</w:t>
                    </w:r>
                    <w:proofErr w:type="spellEnd"/>
                    <w:r w:rsidRPr="00FD4087">
                      <w:rPr>
                        <w:color w:val="FFFFFF" w:themeColor="background1"/>
                        <w:sz w:val="28"/>
                        <w:szCs w:val="28"/>
                      </w:rPr>
                      <w:t xml:space="preserve"> Regular 14pt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  <w:p w:rsidR="00A24CD8" w:rsidRDefault="00A24C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0D62" w:rsidRDefault="00D40D62" w:rsidP="00A24CD8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94000" cy="10926000"/>
          <wp:effectExtent l="0" t="0" r="3810" b="0"/>
          <wp:wrapSquare wrapText="bothSides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New design covers_Back Cov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4000" cy="1092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0918A4B" wp14:editId="4A733DEA">
              <wp:simplePos x="0" y="0"/>
              <wp:positionH relativeFrom="margin">
                <wp:align>left</wp:align>
              </wp:positionH>
              <wp:positionV relativeFrom="page">
                <wp:posOffset>3780790</wp:posOffset>
              </wp:positionV>
              <wp:extent cx="48024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024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D40D62" w:rsidRPr="00E53219" w:rsidRDefault="00D40D62" w:rsidP="00A24CD8">
                          <w:pPr>
                            <w:pStyle w:val="SubtitleRobotoLight24ptWHITEStylesforCovers"/>
                            <w:rPr>
                              <w:color w:val="FFFFFF" w:themeColor="background1"/>
                            </w:rPr>
                          </w:pPr>
                          <w:r w:rsidRPr="00E53219">
                            <w:rPr>
                              <w:color w:val="FFFFFF" w:themeColor="background1"/>
                            </w:rPr>
                            <w:t xml:space="preserve">Subtitle </w:t>
                          </w:r>
                          <w:proofErr w:type="spellStart"/>
                          <w:r w:rsidRPr="00E53219">
                            <w:rPr>
                              <w:color w:val="FFFFFF" w:themeColor="background1"/>
                            </w:rPr>
                            <w:t>Roboto</w:t>
                          </w:r>
                          <w:proofErr w:type="spellEnd"/>
                          <w:r w:rsidRPr="00E53219">
                            <w:rPr>
                              <w:color w:val="FFFFFF" w:themeColor="background1"/>
                            </w:rPr>
                            <w:t xml:space="preserve"> Light 24pt</w:t>
                          </w:r>
                        </w:p>
                        <w:p w:rsidR="00D40D62" w:rsidRPr="00E53219" w:rsidRDefault="00D40D62" w:rsidP="00A24CD8">
                          <w:pPr>
                            <w:pStyle w:val="SubtitleRobotoLight24ptWHITEStylesforCovers"/>
                            <w:rPr>
                              <w:color w:val="FFFFFF" w:themeColor="background1"/>
                            </w:rPr>
                          </w:pPr>
                          <w:r w:rsidRPr="00E53219">
                            <w:rPr>
                              <w:color w:val="FFFFFF" w:themeColor="background1"/>
                            </w:rPr>
                            <w:t>Second line</w:t>
                          </w:r>
                        </w:p>
                        <w:p w:rsidR="00D40D62" w:rsidRPr="00E53219" w:rsidRDefault="00D40D62" w:rsidP="00A24CD8">
                          <w:pPr>
                            <w:pStyle w:val="Date-TimingRobotoMedium14ptWHITEStylesforCovers"/>
                            <w:rPr>
                              <w:color w:val="FFFFFF" w:themeColor="background1"/>
                            </w:rPr>
                          </w:pPr>
                        </w:p>
                        <w:p w:rsidR="00D40D62" w:rsidRPr="00E53219" w:rsidRDefault="00D40D62" w:rsidP="00A24CD8">
                          <w:pPr>
                            <w:rPr>
                              <w:color w:val="FFFFFF" w:themeColor="background1"/>
                            </w:rPr>
                          </w:pPr>
                          <w:r w:rsidRPr="00E53219">
                            <w:rPr>
                              <w:color w:val="FFFFFF" w:themeColor="background1"/>
                            </w:rPr>
                            <w:t xml:space="preserve">Date, period or phase </w:t>
                          </w:r>
                          <w:proofErr w:type="spellStart"/>
                          <w:r w:rsidRPr="00E53219">
                            <w:rPr>
                              <w:color w:val="FFFFFF" w:themeColor="background1"/>
                            </w:rPr>
                            <w:t>Roboto</w:t>
                          </w:r>
                          <w:proofErr w:type="spellEnd"/>
                          <w:r w:rsidRPr="00E53219">
                            <w:rPr>
                              <w:color w:val="FFFFFF" w:themeColor="background1"/>
                            </w:rPr>
                            <w:t xml:space="preserve"> Regular 14pt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0918A4B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style="position:absolute;margin-left:0;margin-top:297.7pt;width:378.15pt;height:2in;z-index:251672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" filled="f" stroked="f" strokeweight=".5pt">
              <v:textbox inset="0,0">
                <w:txbxContent>
                  <w:p w:rsidR="00D40D62" w:rsidRPr="00E53219" w:rsidRDefault="00D40D62" w:rsidP="00A24CD8">
                    <w:pPr>
                      <w:pStyle w:val="SubtitleRobotoLight24ptWHITEStylesforCovers"/>
                      <w:rPr>
                        <w:color w:val="FFFFFF" w:themeColor="background1"/>
                      </w:rPr>
                    </w:pPr>
                    <w:r w:rsidRPr="00E53219">
                      <w:rPr>
                        <w:color w:val="FFFFFF" w:themeColor="background1"/>
                      </w:rPr>
                      <w:t xml:space="preserve">Subtitle </w:t>
                    </w:r>
                    <w:proofErr w:type="spellStart"/>
                    <w:r w:rsidRPr="00E53219">
                      <w:rPr>
                        <w:color w:val="FFFFFF" w:themeColor="background1"/>
                      </w:rPr>
                      <w:t>Roboto</w:t>
                    </w:r>
                    <w:proofErr w:type="spellEnd"/>
                    <w:r w:rsidRPr="00E53219">
                      <w:rPr>
                        <w:color w:val="FFFFFF" w:themeColor="background1"/>
                      </w:rPr>
                      <w:t xml:space="preserve"> Light 24pt</w:t>
                    </w:r>
                  </w:p>
                  <w:p w:rsidR="00D40D62" w:rsidRPr="00E53219" w:rsidRDefault="00D40D62" w:rsidP="00A24CD8">
                    <w:pPr>
                      <w:pStyle w:val="SubtitleRobotoLight24ptWHITEStylesforCovers"/>
                      <w:rPr>
                        <w:color w:val="FFFFFF" w:themeColor="background1"/>
                      </w:rPr>
                    </w:pPr>
                    <w:r w:rsidRPr="00E53219">
                      <w:rPr>
                        <w:color w:val="FFFFFF" w:themeColor="background1"/>
                      </w:rPr>
                      <w:t>Second line</w:t>
                    </w:r>
                  </w:p>
                  <w:p w:rsidR="00D40D62" w:rsidRPr="00E53219" w:rsidRDefault="00D40D62" w:rsidP="00A24CD8">
                    <w:pPr>
                      <w:pStyle w:val="Date-TimingRobotoMedium14ptWHITEStylesforCovers"/>
                      <w:rPr>
                        <w:color w:val="FFFFFF" w:themeColor="background1"/>
                      </w:rPr>
                    </w:pPr>
                  </w:p>
                  <w:p w:rsidR="00D40D62" w:rsidRPr="00E53219" w:rsidRDefault="00D40D62" w:rsidP="00A24CD8">
                    <w:pPr>
                      <w:rPr>
                        <w:color w:val="FFFFFF" w:themeColor="background1"/>
                      </w:rPr>
                    </w:pPr>
                    <w:r w:rsidRPr="00E53219">
                      <w:rPr>
                        <w:color w:val="FFFFFF" w:themeColor="background1"/>
                      </w:rPr>
                      <w:t xml:space="preserve">Date, period or phase </w:t>
                    </w:r>
                    <w:proofErr w:type="spellStart"/>
                    <w:r w:rsidRPr="00E53219">
                      <w:rPr>
                        <w:color w:val="FFFFFF" w:themeColor="background1"/>
                      </w:rPr>
                      <w:t>Roboto</w:t>
                    </w:r>
                    <w:proofErr w:type="spellEnd"/>
                    <w:r w:rsidRPr="00E53219">
                      <w:rPr>
                        <w:color w:val="FFFFFF" w:themeColor="background1"/>
                      </w:rPr>
                      <w:t xml:space="preserve"> Regular 14pt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21B0C5B" wp14:editId="22B5CA70">
              <wp:simplePos x="0" y="0"/>
              <wp:positionH relativeFrom="margin">
                <wp:posOffset>0</wp:posOffset>
              </wp:positionH>
              <wp:positionV relativeFrom="paragraph">
                <wp:posOffset>2406650</wp:posOffset>
              </wp:positionV>
              <wp:extent cx="6174000" cy="5724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74000" cy="572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D40D62" w:rsidRDefault="00D40D62" w:rsidP="00A24CD8">
                          <w:pPr>
                            <w:pStyle w:val="MainTitleRobotoMedium28ptStylesforCovers"/>
                          </w:pPr>
                          <w:r>
                            <w:t>EUROCONTROL Specifications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21B0C5B" id="Text Box 10" o:spid="_x0000_s1030" type="#_x0000_t202" style="position:absolute;margin-left:0;margin-top:189.5pt;width:486.15pt;height:45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" filled="f" stroked="f" strokeweight=".5pt">
              <v:textbox inset="0,,,0">
                <w:txbxContent>
                  <w:p w:rsidR="00D40D62" w:rsidRDefault="00D40D62" w:rsidP="00A24CD8">
                    <w:pPr>
                      <w:pStyle w:val="MainTitleRobotoMedium28ptStylesforCovers"/>
                    </w:pPr>
                    <w:r>
                      <w:t>EUROCONTROL Specifications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D40D62" w:rsidRDefault="00D40D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6DB"/>
    <w:rsid w:val="00015F0B"/>
    <w:rsid w:val="001B5CAE"/>
    <w:rsid w:val="0029057C"/>
    <w:rsid w:val="00297332"/>
    <w:rsid w:val="00434CF0"/>
    <w:rsid w:val="00461A7A"/>
    <w:rsid w:val="0051130D"/>
    <w:rsid w:val="00615DE9"/>
    <w:rsid w:val="007C06DB"/>
    <w:rsid w:val="00A20D78"/>
    <w:rsid w:val="00A24CD8"/>
    <w:rsid w:val="00C01D23"/>
    <w:rsid w:val="00CA764B"/>
    <w:rsid w:val="00D40D62"/>
    <w:rsid w:val="00E53219"/>
    <w:rsid w:val="00E94D8B"/>
    <w:rsid w:val="00ED753B"/>
    <w:rsid w:val="00FD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CD609F-EA16-4347-A62D-EE24F4653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Roboto" w:eastAsiaTheme="minorHAnsi" w:hAnsi="Roboto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6DB"/>
    <w:pPr>
      <w:keepNext/>
      <w:keepLines/>
      <w:spacing w:before="240"/>
      <w:outlineLvl w:val="0"/>
    </w:pPr>
    <w:rPr>
      <w:rFonts w:ascii="Roboto Light" w:eastAsiaTheme="majorEastAsia" w:hAnsi="Roboto Light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6DB"/>
    <w:pPr>
      <w:keepNext/>
      <w:keepLines/>
      <w:spacing w:before="40"/>
      <w:outlineLvl w:val="1"/>
    </w:pPr>
    <w:rPr>
      <w:rFonts w:ascii="Roboto Light" w:eastAsiaTheme="majorEastAsia" w:hAnsi="Roboto Light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32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3219"/>
  </w:style>
  <w:style w:type="paragraph" w:styleId="Footer">
    <w:name w:val="footer"/>
    <w:basedOn w:val="Normal"/>
    <w:link w:val="FooterChar"/>
    <w:uiPriority w:val="99"/>
    <w:unhideWhenUsed/>
    <w:rsid w:val="00E532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3219"/>
  </w:style>
  <w:style w:type="paragraph" w:customStyle="1" w:styleId="MainTitleRobotoMedium28ptStylesforCovers">
    <w:name w:val="Main Title Roboto Medium 28pt (Styles for Covers)"/>
    <w:basedOn w:val="Normal"/>
    <w:uiPriority w:val="99"/>
    <w:rsid w:val="00E53219"/>
    <w:pPr>
      <w:autoSpaceDE w:val="0"/>
      <w:autoSpaceDN w:val="0"/>
      <w:adjustRightInd w:val="0"/>
      <w:spacing w:line="560" w:lineRule="atLeast"/>
      <w:textAlignment w:val="center"/>
    </w:pPr>
    <w:rPr>
      <w:rFonts w:cs="Roboto"/>
      <w:color w:val="2A3646"/>
      <w:sz w:val="56"/>
      <w:szCs w:val="56"/>
    </w:rPr>
  </w:style>
  <w:style w:type="paragraph" w:customStyle="1" w:styleId="SubtitleRobotoLight24ptWHITEStylesforCovers">
    <w:name w:val="Subtitle Roboto Light 24pt WHITE (Styles for Covers)"/>
    <w:basedOn w:val="Normal"/>
    <w:uiPriority w:val="99"/>
    <w:rsid w:val="00E53219"/>
    <w:pPr>
      <w:autoSpaceDE w:val="0"/>
      <w:autoSpaceDN w:val="0"/>
      <w:adjustRightInd w:val="0"/>
      <w:spacing w:line="560" w:lineRule="atLeast"/>
      <w:textAlignment w:val="center"/>
    </w:pPr>
    <w:rPr>
      <w:rFonts w:cs="Roboto"/>
      <w:color w:val="FFFFFF"/>
      <w:spacing w:val="5"/>
      <w:sz w:val="48"/>
      <w:szCs w:val="48"/>
    </w:rPr>
  </w:style>
  <w:style w:type="paragraph" w:customStyle="1" w:styleId="Date-TimingRobotoMedium14ptWHITEStylesforCovers">
    <w:name w:val="Date - Timing Roboto Medium 14pt WHITE (Styles for Covers)"/>
    <w:basedOn w:val="Normal"/>
    <w:uiPriority w:val="99"/>
    <w:rsid w:val="00E53219"/>
    <w:pPr>
      <w:autoSpaceDE w:val="0"/>
      <w:autoSpaceDN w:val="0"/>
      <w:adjustRightInd w:val="0"/>
      <w:spacing w:line="300" w:lineRule="atLeast"/>
      <w:textAlignment w:val="center"/>
    </w:pPr>
    <w:rPr>
      <w:rFonts w:cs="Roboto"/>
      <w:color w:val="FFFFFF"/>
      <w:spacing w:val="3"/>
      <w:sz w:val="28"/>
      <w:szCs w:val="28"/>
    </w:rPr>
  </w:style>
  <w:style w:type="paragraph" w:customStyle="1" w:styleId="EditionnumberdateRobotoRegular9ptStylesforCovers">
    <w:name w:val="Edition number &amp; date Roboto Regular 9pt (Styles for Covers)"/>
    <w:basedOn w:val="Normal"/>
    <w:uiPriority w:val="99"/>
    <w:rsid w:val="00CA764B"/>
    <w:pPr>
      <w:autoSpaceDE w:val="0"/>
      <w:autoSpaceDN w:val="0"/>
      <w:adjustRightInd w:val="0"/>
      <w:spacing w:line="240" w:lineRule="atLeast"/>
      <w:textAlignment w:val="center"/>
    </w:pPr>
    <w:rPr>
      <w:rFonts w:cs="Roboto"/>
      <w:color w:val="FFFFFF"/>
      <w:spacing w:val="2"/>
      <w:sz w:val="18"/>
      <w:szCs w:val="18"/>
    </w:rPr>
  </w:style>
  <w:style w:type="paragraph" w:styleId="NoSpacing">
    <w:name w:val="No Spacing"/>
    <w:uiPriority w:val="1"/>
    <w:qFormat/>
    <w:rsid w:val="007C06DB"/>
  </w:style>
  <w:style w:type="character" w:customStyle="1" w:styleId="Heading1Char">
    <w:name w:val="Heading 1 Char"/>
    <w:basedOn w:val="DefaultParagraphFont"/>
    <w:link w:val="Heading1"/>
    <w:uiPriority w:val="9"/>
    <w:rsid w:val="007C06DB"/>
    <w:rPr>
      <w:rFonts w:ascii="Roboto Light" w:eastAsiaTheme="majorEastAsia" w:hAnsi="Roboto Light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6DB"/>
    <w:rPr>
      <w:rFonts w:ascii="Roboto Light" w:eastAsiaTheme="majorEastAsia" w:hAnsi="Roboto Light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C06DB"/>
    <w:pPr>
      <w:contextualSpacing/>
    </w:pPr>
    <w:rPr>
      <w:rFonts w:ascii="Roboto Light" w:eastAsiaTheme="majorEastAsia" w:hAnsi="Roboto 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6DB"/>
    <w:rPr>
      <w:rFonts w:ascii="Roboto Light" w:eastAsiaTheme="majorEastAsia" w:hAnsi="Roboto Light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6D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C06DB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Eurocontrol\Templates\DECMA\New%20design%20covers_Word_template_Guidelin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New design covers_Word_template_Guidelines.dotx</Template>
  <TotalTime>17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SPINIELLI Enrico</dc:creator>
  <cp:keywords/>
  <dc:description/>
  <cp:lastModifiedBy>SPINIELLI Enrico</cp:lastModifiedBy>
  <cp:revision>1</cp:revision>
  <dcterms:created xsi:type="dcterms:W3CDTF">2021-06-28T15:45:00Z</dcterms:created>
  <dcterms:modified xsi:type="dcterms:W3CDTF">2021-06-28T16:02:00Z</dcterms:modified>
</cp:coreProperties>
</file>